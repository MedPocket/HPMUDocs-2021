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D0B5C" w14:textId="77777777" w:rsidR="00DA4DB8" w:rsidRDefault="004249A9" w:rsidP="00E81230">
      <w:pPr>
        <w:pStyle w:val="Nzev1"/>
      </w:pPr>
      <w:r>
        <w:t xml:space="preserve">BỆNH ÁN </w:t>
      </w:r>
      <w:r w:rsidR="003C579A">
        <w:t>RỐI LOẠN TÂM THẦN</w:t>
      </w:r>
      <w:r w:rsidR="00DA4DB8">
        <w:t xml:space="preserve"> </w:t>
      </w:r>
    </w:p>
    <w:p w14:paraId="29C79697" w14:textId="093168D1" w:rsidR="00E81230" w:rsidRDefault="00DA4DB8" w:rsidP="00E81230">
      <w:pPr>
        <w:pStyle w:val="Nzev1"/>
      </w:pPr>
      <w:r>
        <w:t>VÀ HÀNH VI SAU SỬ DỤNG RƯỢU</w:t>
      </w:r>
    </w:p>
    <w:p w14:paraId="68E8DC38" w14:textId="358E561B" w:rsidR="00E81230" w:rsidRPr="003C579A" w:rsidRDefault="004249A9" w:rsidP="00E81230">
      <w:pPr>
        <w:pStyle w:val="Author"/>
        <w:rPr>
          <w:sz w:val="24"/>
          <w:szCs w:val="24"/>
        </w:rPr>
      </w:pPr>
      <w:r w:rsidRPr="003C579A">
        <w:rPr>
          <w:sz w:val="24"/>
          <w:szCs w:val="24"/>
        </w:rPr>
        <w:t>Tác giả Lê Thu Quyên</w:t>
      </w:r>
    </w:p>
    <w:p w14:paraId="595B6F12" w14:textId="23C0EF44" w:rsidR="004249A9" w:rsidRPr="004249A9" w:rsidRDefault="004249A9" w:rsidP="004249A9">
      <w:pPr>
        <w:pStyle w:val="Affiliation"/>
        <w:spacing w:after="120"/>
        <w:rPr>
          <w:sz w:val="20"/>
        </w:rPr>
      </w:pPr>
      <w:r w:rsidRPr="004249A9">
        <w:rPr>
          <w:sz w:val="20"/>
        </w:rPr>
        <w:t>“Thiên thu vạn cổ</w:t>
      </w:r>
    </w:p>
    <w:p w14:paraId="09379B7E" w14:textId="597ADC1F" w:rsidR="004249A9" w:rsidRPr="004249A9" w:rsidRDefault="004249A9" w:rsidP="004249A9">
      <w:pPr>
        <w:pStyle w:val="Affiliation"/>
        <w:spacing w:after="120"/>
        <w:rPr>
          <w:sz w:val="20"/>
        </w:rPr>
      </w:pPr>
      <w:r w:rsidRPr="004249A9">
        <w:rPr>
          <w:sz w:val="20"/>
        </w:rPr>
        <w:t>Khổ vẫn cứ yêu”</w:t>
      </w:r>
    </w:p>
    <w:p w14:paraId="31B840F3" w14:textId="13B6AA8C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I. </w:t>
      </w:r>
      <w:r w:rsidR="00BE180A">
        <w:rPr>
          <w:lang w:val="en-US"/>
        </w:rPr>
        <w:t>HÀNH CHÍNH</w:t>
      </w:r>
    </w:p>
    <w:p w14:paraId="04A06C98" w14:textId="6AC7249E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1. </w:t>
      </w:r>
      <w:r w:rsidR="003430D3" w:rsidRPr="003430D3">
        <w:rPr>
          <w:lang w:val="en-US"/>
        </w:rPr>
        <w:t>Họ và tên: Nguyễn Văn Chưởng</w:t>
      </w:r>
      <w:r w:rsidR="003430D3" w:rsidRPr="003430D3">
        <w:rPr>
          <w:lang w:val="en-US"/>
        </w:rPr>
        <w:tab/>
      </w:r>
      <w:r w:rsidR="003430D3" w:rsidRPr="003430D3">
        <w:rPr>
          <w:lang w:val="en-US"/>
        </w:rPr>
        <w:tab/>
        <w:t>Tuổi: 37</w:t>
      </w:r>
      <w:r w:rsidR="003430D3">
        <w:rPr>
          <w:lang w:val="en-US"/>
        </w:rPr>
        <w:tab/>
      </w:r>
      <w:r w:rsidR="003430D3">
        <w:rPr>
          <w:lang w:val="en-US"/>
        </w:rPr>
        <w:tab/>
        <w:t>Giới: Nam</w:t>
      </w:r>
    </w:p>
    <w:p w14:paraId="1972AD2E" w14:textId="38F8F824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2. </w:t>
      </w:r>
      <w:r w:rsidR="00F00D09" w:rsidRPr="00F00D09">
        <w:rPr>
          <w:lang w:val="en-US"/>
        </w:rPr>
        <w:t>Dân tộc: Kinh</w:t>
      </w:r>
      <w:r w:rsidR="00F00D09" w:rsidRPr="00F00D09">
        <w:rPr>
          <w:lang w:val="en-US"/>
        </w:rPr>
        <w:tab/>
      </w:r>
      <w:r w:rsidR="00F00D09" w:rsidRPr="00F00D09">
        <w:rPr>
          <w:lang w:val="en-US"/>
        </w:rPr>
        <w:tab/>
      </w:r>
      <w:r w:rsidR="00F00D09" w:rsidRPr="00F00D09">
        <w:rPr>
          <w:lang w:val="en-US"/>
        </w:rPr>
        <w:tab/>
      </w:r>
      <w:r w:rsidR="00F00D09" w:rsidRPr="00F00D09">
        <w:rPr>
          <w:lang w:val="en-US"/>
        </w:rPr>
        <w:tab/>
        <w:t>Tôn giáo: Không</w:t>
      </w:r>
    </w:p>
    <w:p w14:paraId="5F6A8CC2" w14:textId="4995C42A" w:rsidR="004249A9" w:rsidRPr="004249A9" w:rsidRDefault="004249A9" w:rsidP="004249A9">
      <w:pPr>
        <w:rPr>
          <w:lang w:val="en-US"/>
        </w:rPr>
      </w:pPr>
      <w:r>
        <w:rPr>
          <w:lang w:val="en-US"/>
        </w:rPr>
        <w:t xml:space="preserve">3. </w:t>
      </w:r>
      <w:r w:rsidR="00F00D09" w:rsidRPr="00F00D09">
        <w:rPr>
          <w:lang w:val="en-US"/>
        </w:rPr>
        <w:t>Địa chỉ: Thôn 5 - Đông Sơn- Thủy Nguyên -Hải phòng</w:t>
      </w:r>
    </w:p>
    <w:p w14:paraId="05400072" w14:textId="77777777" w:rsidR="00F00D09" w:rsidRDefault="004249A9" w:rsidP="004249A9">
      <w:pPr>
        <w:rPr>
          <w:lang w:val="en-US"/>
        </w:rPr>
      </w:pPr>
      <w:r>
        <w:rPr>
          <w:lang w:val="en-US"/>
        </w:rPr>
        <w:t xml:space="preserve">4. </w:t>
      </w:r>
      <w:r w:rsidR="00F00D09" w:rsidRPr="00F00D09">
        <w:rPr>
          <w:lang w:val="en-US"/>
        </w:rPr>
        <w:t>Nghề nghiệp: Công nhân</w:t>
      </w:r>
    </w:p>
    <w:p w14:paraId="3E001353" w14:textId="4BFFE2AF" w:rsidR="004249A9" w:rsidRDefault="004249A9" w:rsidP="004249A9">
      <w:pPr>
        <w:rPr>
          <w:lang w:val="en-US"/>
        </w:rPr>
      </w:pPr>
      <w:r>
        <w:rPr>
          <w:lang w:val="en-US"/>
        </w:rPr>
        <w:t xml:space="preserve">5. </w:t>
      </w:r>
      <w:r w:rsidR="00F00D09" w:rsidRPr="00F00D09">
        <w:rPr>
          <w:lang w:val="en-US"/>
        </w:rPr>
        <w:t>Trình độ học vấn: 12/12</w:t>
      </w:r>
    </w:p>
    <w:p w14:paraId="36E0724B" w14:textId="7B85AD13" w:rsidR="00F00D09" w:rsidRPr="00F00D09" w:rsidRDefault="00F00D09" w:rsidP="00F00D09">
      <w:pPr>
        <w:rPr>
          <w:lang w:val="en-US"/>
        </w:rPr>
      </w:pPr>
      <w:r>
        <w:rPr>
          <w:lang w:val="en-US"/>
        </w:rPr>
        <w:t>6. Số điện thoại</w:t>
      </w:r>
      <w:r w:rsidRPr="00F00D09">
        <w:rPr>
          <w:lang w:val="en-US"/>
        </w:rPr>
        <w:t xml:space="preserve"> Trần Thị Hường - 0981 61</w:t>
      </w:r>
      <w:r>
        <w:rPr>
          <w:lang w:val="en-US"/>
        </w:rPr>
        <w:t xml:space="preserve"> xxx</w:t>
      </w:r>
      <w:r w:rsidRPr="00F00D09">
        <w:rPr>
          <w:lang w:val="en-US"/>
        </w:rPr>
        <w:t>2</w:t>
      </w:r>
    </w:p>
    <w:p w14:paraId="23F23C28" w14:textId="7E4B5537" w:rsidR="004249A9" w:rsidRDefault="00F00D09" w:rsidP="00F00D09">
      <w:pPr>
        <w:rPr>
          <w:lang w:val="en-US"/>
        </w:rPr>
      </w:pPr>
      <w:r>
        <w:rPr>
          <w:lang w:val="en-US"/>
        </w:rPr>
        <w:t xml:space="preserve">7. </w:t>
      </w:r>
      <w:r w:rsidRPr="00F00D09">
        <w:rPr>
          <w:lang w:val="en-US"/>
        </w:rPr>
        <w:t>Ngày vào viện: 10h ngày 26/05/2021</w:t>
      </w:r>
    </w:p>
    <w:p w14:paraId="2B110915" w14:textId="77777777" w:rsidR="00F00D09" w:rsidRPr="004249A9" w:rsidRDefault="00F00D09" w:rsidP="00F00D09">
      <w:pPr>
        <w:rPr>
          <w:lang w:val="en-US"/>
        </w:rPr>
      </w:pPr>
    </w:p>
    <w:p w14:paraId="19632C11" w14:textId="77777777" w:rsidR="00BE180A" w:rsidRDefault="00BE180A" w:rsidP="004249A9">
      <w:pPr>
        <w:rPr>
          <w:lang w:val="en-US"/>
        </w:rPr>
      </w:pPr>
      <w:r>
        <w:rPr>
          <w:lang w:val="en-US"/>
        </w:rPr>
        <w:t>II .LÝ DO VÀO VIỆN</w:t>
      </w:r>
    </w:p>
    <w:p w14:paraId="0FA62C04" w14:textId="0E97DEB5" w:rsidR="004249A9" w:rsidRDefault="00F00D09" w:rsidP="004249A9">
      <w:pPr>
        <w:rPr>
          <w:lang w:val="en-US"/>
        </w:rPr>
      </w:pPr>
      <w:r>
        <w:rPr>
          <w:lang w:val="en-US"/>
        </w:rPr>
        <w:t>K</w:t>
      </w:r>
      <w:r w:rsidRPr="00F00D09">
        <w:rPr>
          <w:lang w:val="en-US"/>
        </w:rPr>
        <w:t>ích động, đánh chửi người nhà</w:t>
      </w:r>
    </w:p>
    <w:p w14:paraId="73478DC2" w14:textId="77777777" w:rsidR="00F00D09" w:rsidRPr="004249A9" w:rsidRDefault="00F00D09" w:rsidP="004249A9">
      <w:pPr>
        <w:rPr>
          <w:lang w:val="en-US"/>
        </w:rPr>
      </w:pPr>
    </w:p>
    <w:p w14:paraId="74F34EC5" w14:textId="3F5A4D8A" w:rsidR="004249A9" w:rsidRPr="004249A9" w:rsidRDefault="00BE180A" w:rsidP="004249A9">
      <w:pPr>
        <w:rPr>
          <w:lang w:val="en-US"/>
        </w:rPr>
      </w:pPr>
      <w:r>
        <w:rPr>
          <w:lang w:val="en-US"/>
        </w:rPr>
        <w:t xml:space="preserve">III. </w:t>
      </w:r>
      <w:r w:rsidR="00914F2D">
        <w:rPr>
          <w:lang w:val="en-US"/>
        </w:rPr>
        <w:t>BỆNH SỬ</w:t>
      </w:r>
    </w:p>
    <w:p w14:paraId="7E5562D4" w14:textId="61CBBE4D" w:rsidR="00F00D09" w:rsidRPr="00F00D09" w:rsidRDefault="00F00D09" w:rsidP="00F00D09">
      <w:pPr>
        <w:rPr>
          <w:lang w:val="en-US"/>
        </w:rPr>
      </w:pPr>
      <w:r w:rsidRPr="00F00D09">
        <w:rPr>
          <w:lang w:val="en-US"/>
        </w:rPr>
        <w:t xml:space="preserve">Theo lời bệnh nhân và người nhà bệnh nhân kể,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là con thứ nhất trong gia đình có 4 anh chị em.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có tiền sử sản nhi khỏe mạnh, phát triển tâm thần vận động bình thường so với lứa tuổi.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học hết lớp 12, thi đại học nhưng không đỗ, đi làm công nhân. Trước khi bị bệnh,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được nhận xét là người nhanh nhẹn, vui vẻ, hòa đồng với mọi người xung quanh. Năm 21 tuổi,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vào nam tìm việc làm, giữa đường bị tai nạn lật tàu hỏa, bệnh nhân hôn mê khoảng 1 tháng tại bệnh viện, đã được điều trị ổn định. sau khi ra viện,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đi làm công nhân ở công ty Nomura. Năm 23 tuổi (2007), bệnh nhân kết hôn lần 1, 9 tháng sau thì vợ mất vì tai nạn khiến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buồn bã. Năm 26 tuổi (2010),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lấy vợ lần 2, đã sinh được 2 con khỏe mạnh.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có tiền sử uống bia nhiều năm, thỉnh thoảng dịp lễ tết có uống rượu.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uống khoảng 5L bia/ngày, uống lai rai cả ngày, lúc đi làm vẫn tranh thủ giờ giải lao đi uống bia, chưa bỏ ngày nào.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kể uống bia vào thấy ăn ngon miệng hơn, không uống bia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ăn gì cũng thấy khó nuốt.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đã từng nhiều lần cầm cố giấy tờ tùy thân và tài sản cá nhân để có tiền mua bia uống. Mỗi lần uống bia say,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mất kiểm soát, gây sự vô cớ, đánh chửi vợ con và những người xung quanh. Ngoài ra người nhà hay thấy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ngồi lẩm bẩm 1 mình </w:t>
      </w:r>
      <w:r w:rsidR="00074A3F">
        <w:rPr>
          <w:lang w:val="en-US"/>
        </w:rPr>
        <w:t>không</w:t>
      </w:r>
      <w:r w:rsidRPr="00F00D09">
        <w:rPr>
          <w:lang w:val="en-US"/>
        </w:rPr>
        <w:t xml:space="preserve"> rõ nội dung. Thỉnh thoảng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nghe thấy có tiếng người nói chuyện trong đầu, tiếng nhiều người cả nam và nữ, </w:t>
      </w:r>
      <w:r w:rsidR="00074A3F">
        <w:rPr>
          <w:lang w:val="en-US"/>
        </w:rPr>
        <w:t>không</w:t>
      </w:r>
      <w:r w:rsidRPr="00F00D09">
        <w:rPr>
          <w:lang w:val="en-US"/>
        </w:rPr>
        <w:t xml:space="preserve"> rõ nội dung nói chuyện, và luôn cảm giác có ai đó đi sau theo dõi mình,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</w:t>
      </w:r>
      <w:r w:rsidR="00074A3F">
        <w:rPr>
          <w:lang w:val="en-US"/>
        </w:rPr>
        <w:t>không</w:t>
      </w:r>
      <w:r w:rsidRPr="00F00D09">
        <w:rPr>
          <w:lang w:val="en-US"/>
        </w:rPr>
        <w:t xml:space="preserve"> nhìn rõ người theo dõi, chỉ xuất hiện vào buổi tối. Ngày vào viện, sau khi đi liên hoan với bạn bè về, (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uống khoảng 6 lít bia),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gây sự đánh người, đòi tiền bố mẹ, chửi bới, công an phải đến cưỡng chế, gia đình đưa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vào BVTT Đông Khê.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được khám và chẩn đoán là RLTT và HV do sử dụng rượu, được nhập khoa 1 điều trị, dùng thuốc an thần.</w:t>
      </w:r>
    </w:p>
    <w:p w14:paraId="4316933D" w14:textId="0863ED6D" w:rsidR="00D63BB3" w:rsidRDefault="00F00D09" w:rsidP="00F00D09">
      <w:pPr>
        <w:rPr>
          <w:lang w:val="en-US"/>
        </w:rPr>
      </w:pPr>
      <w:r w:rsidRPr="00F00D09">
        <w:rPr>
          <w:lang w:val="en-US"/>
        </w:rPr>
        <w:t xml:space="preserve">Hiện tại sau 14 ngày điều trị, </w:t>
      </w:r>
      <w:r w:rsidR="00767144">
        <w:rPr>
          <w:lang w:val="en-US"/>
        </w:rPr>
        <w:t>BN</w:t>
      </w:r>
      <w:r w:rsidRPr="00F00D09">
        <w:rPr>
          <w:lang w:val="en-US"/>
        </w:rPr>
        <w:t xml:space="preserve"> không còn nghe thấy giọng nói trong đầu, không còn thấy có người đi sau theo dõi.</w:t>
      </w:r>
    </w:p>
    <w:p w14:paraId="3148CEBA" w14:textId="77777777" w:rsidR="00F00D09" w:rsidRPr="004249A9" w:rsidRDefault="00F00D09" w:rsidP="00F00D09">
      <w:pPr>
        <w:rPr>
          <w:lang w:val="en-US"/>
        </w:rPr>
      </w:pPr>
    </w:p>
    <w:p w14:paraId="75520810" w14:textId="4BE80A7D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IV. </w:t>
      </w:r>
      <w:r w:rsidR="004249A9" w:rsidRPr="004249A9">
        <w:rPr>
          <w:lang w:val="en-US"/>
        </w:rPr>
        <w:t>T</w:t>
      </w:r>
      <w:r>
        <w:rPr>
          <w:lang w:val="en-US"/>
        </w:rPr>
        <w:t>IỀN SỬ</w:t>
      </w:r>
    </w:p>
    <w:p w14:paraId="670C39EF" w14:textId="658DC409" w:rsidR="004249A9" w:rsidRDefault="00F00D09" w:rsidP="00F00D09">
      <w:pPr>
        <w:rPr>
          <w:lang w:val="en-US"/>
        </w:rPr>
      </w:pPr>
      <w:r>
        <w:rPr>
          <w:lang w:val="en-US"/>
        </w:rPr>
        <w:t xml:space="preserve">1. </w:t>
      </w:r>
      <w:r w:rsidR="00914F2D">
        <w:rPr>
          <w:lang w:val="en-US"/>
        </w:rPr>
        <w:t>B</w:t>
      </w:r>
      <w:r w:rsidR="004249A9" w:rsidRPr="004249A9">
        <w:rPr>
          <w:lang w:val="en-US"/>
        </w:rPr>
        <w:t xml:space="preserve">ản thân: </w:t>
      </w:r>
      <w:r w:rsidRPr="00F00D09">
        <w:rPr>
          <w:lang w:val="en-US"/>
        </w:rPr>
        <w:t>TNGT hôn mê khoảng 1 tháng đã điều trị ổn định</w:t>
      </w:r>
      <w:r>
        <w:rPr>
          <w:lang w:val="en-US"/>
        </w:rPr>
        <w:t xml:space="preserve">. </w:t>
      </w:r>
      <w:r w:rsidRPr="00F00D09">
        <w:rPr>
          <w:lang w:val="en-US"/>
        </w:rPr>
        <w:t>Uống bia nhiều năm (20 năm), trung bình 5L/ngày, chưa bỏ</w:t>
      </w:r>
      <w:r>
        <w:rPr>
          <w:lang w:val="en-US"/>
        </w:rPr>
        <w:t>.</w:t>
      </w:r>
    </w:p>
    <w:p w14:paraId="48DBC889" w14:textId="78BC296A" w:rsidR="00F00D09" w:rsidRPr="004249A9" w:rsidRDefault="00F00D09" w:rsidP="00F00D09">
      <w:pPr>
        <w:rPr>
          <w:lang w:val="en-US"/>
        </w:rPr>
      </w:pPr>
      <w:r>
        <w:rPr>
          <w:lang w:val="en-US"/>
        </w:rPr>
        <w:t>2. Gia đình: K</w:t>
      </w:r>
      <w:r w:rsidRPr="00F00D09">
        <w:rPr>
          <w:lang w:val="en-US"/>
        </w:rPr>
        <w:t>hông ai mắc bệnh lý tâm thần, động kinh</w:t>
      </w:r>
      <w:r>
        <w:rPr>
          <w:lang w:val="en-US"/>
        </w:rPr>
        <w:t>.</w:t>
      </w:r>
    </w:p>
    <w:p w14:paraId="39EA6394" w14:textId="77777777" w:rsidR="00D63BB3" w:rsidRDefault="00D63BB3" w:rsidP="004249A9">
      <w:pPr>
        <w:rPr>
          <w:lang w:val="en-US"/>
        </w:rPr>
      </w:pPr>
    </w:p>
    <w:p w14:paraId="5B1763DC" w14:textId="541B6479" w:rsidR="004249A9" w:rsidRPr="004249A9" w:rsidRDefault="00914F2D" w:rsidP="004249A9">
      <w:pPr>
        <w:rPr>
          <w:lang w:val="en-US"/>
        </w:rPr>
      </w:pPr>
      <w:r>
        <w:rPr>
          <w:lang w:val="en-US"/>
        </w:rPr>
        <w:t xml:space="preserve">V. </w:t>
      </w:r>
      <w:r w:rsidR="004249A9" w:rsidRPr="004249A9">
        <w:rPr>
          <w:lang w:val="en-US"/>
        </w:rPr>
        <w:t>K</w:t>
      </w:r>
      <w:r>
        <w:rPr>
          <w:lang w:val="en-US"/>
        </w:rPr>
        <w:t>HÁM</w:t>
      </w:r>
    </w:p>
    <w:p w14:paraId="3D7976AA" w14:textId="3B9F1153" w:rsidR="00074A3F" w:rsidRPr="00074A3F" w:rsidRDefault="00074A3F" w:rsidP="00074A3F">
      <w:pPr>
        <w:rPr>
          <w:lang w:val="en-US"/>
        </w:rPr>
      </w:pPr>
      <w:r>
        <w:rPr>
          <w:lang w:val="en-US"/>
        </w:rPr>
        <w:t>1. T</w:t>
      </w:r>
      <w:r w:rsidRPr="00074A3F">
        <w:rPr>
          <w:lang w:val="en-US"/>
        </w:rPr>
        <w:t>oàn thân</w:t>
      </w:r>
    </w:p>
    <w:p w14:paraId="77CA339E" w14:textId="73AAC135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="00767144">
        <w:rPr>
          <w:lang w:val="en-US"/>
        </w:rPr>
        <w:t>BN</w:t>
      </w:r>
      <w:r w:rsidRPr="00074A3F">
        <w:rPr>
          <w:lang w:val="en-US"/>
        </w:rPr>
        <w:t xml:space="preserve"> tỉnh, hợp tác tốt</w:t>
      </w:r>
    </w:p>
    <w:p w14:paraId="232B28C4" w14:textId="0481913D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>Niêm mạc hồng, da sạm đen</w:t>
      </w:r>
    </w:p>
    <w:p w14:paraId="49C79E20" w14:textId="284F2433" w:rsidR="00074A3F" w:rsidRPr="00074A3F" w:rsidRDefault="00074A3F" w:rsidP="00074A3F">
      <w:pPr>
        <w:rPr>
          <w:lang w:val="en-US"/>
        </w:rPr>
      </w:pPr>
      <w:r>
        <w:rPr>
          <w:lang w:val="en-US"/>
        </w:rPr>
        <w:t>- C</w:t>
      </w:r>
      <w:r w:rsidRPr="00074A3F">
        <w:rPr>
          <w:lang w:val="en-US"/>
        </w:rPr>
        <w:t>ủng mạc mắt vàng</w:t>
      </w:r>
    </w:p>
    <w:p w14:paraId="0A0A10F0" w14:textId="74BEF8E9" w:rsidR="00074A3F" w:rsidRPr="00074A3F" w:rsidRDefault="00074A3F" w:rsidP="00074A3F">
      <w:pPr>
        <w:rPr>
          <w:lang w:val="en-US"/>
        </w:rPr>
      </w:pPr>
      <w:r>
        <w:rPr>
          <w:lang w:val="en-US"/>
        </w:rPr>
        <w:lastRenderedPageBreak/>
        <w:t>- Đ</w:t>
      </w:r>
      <w:r w:rsidRPr="00074A3F">
        <w:rPr>
          <w:lang w:val="en-US"/>
        </w:rPr>
        <w:t>uôi mắt T có nhiều vết sẹo cũ</w:t>
      </w:r>
    </w:p>
    <w:p w14:paraId="3F387C76" w14:textId="487983A5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BMI: </w:t>
      </w:r>
    </w:p>
    <w:p w14:paraId="750B9A53" w14:textId="3D68589F" w:rsidR="00074A3F" w:rsidRPr="00074A3F" w:rsidRDefault="00074A3F" w:rsidP="00074A3F">
      <w:pPr>
        <w:rPr>
          <w:lang w:val="en-US"/>
        </w:rPr>
      </w:pPr>
      <w:r>
        <w:rPr>
          <w:lang w:val="en-US"/>
        </w:rPr>
        <w:t>2. B</w:t>
      </w:r>
      <w:r w:rsidRPr="00074A3F">
        <w:rPr>
          <w:lang w:val="en-US"/>
        </w:rPr>
        <w:t>ộ phận</w:t>
      </w:r>
    </w:p>
    <w:p w14:paraId="592C4BBA" w14:textId="0BB867C1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3. </w:t>
      </w:r>
      <w:r w:rsidRPr="00074A3F">
        <w:rPr>
          <w:lang w:val="en-US"/>
        </w:rPr>
        <w:t>Khám tâm thần</w:t>
      </w:r>
    </w:p>
    <w:p w14:paraId="1361F5DD" w14:textId="6F2DE351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Biểu hiện chung: </w:t>
      </w:r>
      <w:r w:rsidR="00767144">
        <w:rPr>
          <w:lang w:val="en-US"/>
        </w:rPr>
        <w:t>BN</w:t>
      </w:r>
      <w:r w:rsidRPr="00074A3F">
        <w:rPr>
          <w:lang w:val="en-US"/>
        </w:rPr>
        <w:t xml:space="preserve"> tỉnh, hợp tác trả lời. Đầu tóc bù xù, trang phục gọn gàng</w:t>
      </w:r>
    </w:p>
    <w:p w14:paraId="797C44B3" w14:textId="77777777" w:rsidR="00074A3F" w:rsidRDefault="00074A3F" w:rsidP="00074A3F">
      <w:pPr>
        <w:rPr>
          <w:lang w:val="en-US"/>
        </w:rPr>
      </w:pPr>
      <w:r>
        <w:rPr>
          <w:lang w:val="en-US"/>
        </w:rPr>
        <w:t>- Ý</w:t>
      </w:r>
      <w:r w:rsidRPr="00074A3F">
        <w:rPr>
          <w:lang w:val="en-US"/>
        </w:rPr>
        <w:t xml:space="preserve"> thức: Năng lực định hướng thời gian, không gian, bản thân và m</w:t>
      </w:r>
      <w:r>
        <w:rPr>
          <w:lang w:val="en-US"/>
        </w:rPr>
        <w:t>ôi trường xung quanh</w:t>
      </w:r>
      <w:r w:rsidRPr="00074A3F">
        <w:rPr>
          <w:lang w:val="en-US"/>
        </w:rPr>
        <w:t xml:space="preserve"> đúng</w:t>
      </w:r>
      <w:r>
        <w:rPr>
          <w:lang w:val="en-US"/>
        </w:rPr>
        <w:t xml:space="preserve">, </w:t>
      </w:r>
      <w:r w:rsidRPr="00074A3F">
        <w:rPr>
          <w:lang w:val="en-US"/>
        </w:rPr>
        <w:t>không có rối loạn ý thức</w:t>
      </w:r>
    </w:p>
    <w:p w14:paraId="7B9176C1" w14:textId="11EB343A" w:rsidR="00074A3F" w:rsidRPr="00074A3F" w:rsidRDefault="00074A3F" w:rsidP="00074A3F">
      <w:pPr>
        <w:rPr>
          <w:lang w:val="en-US"/>
        </w:rPr>
      </w:pPr>
      <w:r>
        <w:rPr>
          <w:lang w:val="en-US"/>
        </w:rPr>
        <w:t>- C</w:t>
      </w:r>
      <w:r w:rsidRPr="00074A3F">
        <w:rPr>
          <w:lang w:val="en-US"/>
        </w:rPr>
        <w:t>ảm giác</w:t>
      </w:r>
    </w:p>
    <w:p w14:paraId="2BEBEE6B" w14:textId="77777777" w:rsid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>Tư duy</w:t>
      </w:r>
    </w:p>
    <w:p w14:paraId="24452778" w14:textId="799F2160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Hình thức: </w:t>
      </w:r>
      <w:r>
        <w:rPr>
          <w:lang w:val="en-US"/>
        </w:rPr>
        <w:t>L</w:t>
      </w:r>
      <w:r w:rsidRPr="00074A3F">
        <w:rPr>
          <w:lang w:val="en-US"/>
        </w:rPr>
        <w:t xml:space="preserve">ẩm bẩm một mình, </w:t>
      </w:r>
      <w:r>
        <w:rPr>
          <w:lang w:val="en-US"/>
        </w:rPr>
        <w:t>không</w:t>
      </w:r>
      <w:r w:rsidRPr="00074A3F">
        <w:rPr>
          <w:lang w:val="en-US"/>
        </w:rPr>
        <w:t xml:space="preserve"> rõ nội dung</w:t>
      </w:r>
    </w:p>
    <w:p w14:paraId="0C07F51F" w14:textId="1325D50B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Nội dung: </w:t>
      </w:r>
      <w:r>
        <w:rPr>
          <w:lang w:val="en-US"/>
        </w:rPr>
        <w:t>H</w:t>
      </w:r>
      <w:r w:rsidRPr="00074A3F">
        <w:rPr>
          <w:lang w:val="en-US"/>
        </w:rPr>
        <w:t>oang tưởng bi hại</w:t>
      </w:r>
      <w:r>
        <w:rPr>
          <w:lang w:val="en-US"/>
        </w:rPr>
        <w:t>,</w:t>
      </w:r>
      <w:r w:rsidRPr="00074A3F">
        <w:rPr>
          <w:lang w:val="en-US"/>
        </w:rPr>
        <w:t xml:space="preserve"> nghĩ rằng ai đó đang theo dõi mình </w:t>
      </w:r>
    </w:p>
    <w:p w14:paraId="22B7618A" w14:textId="28A20326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Tri giác: Ảo thanh thô sơ: nghe thấy tiếng người nói chuyện, </w:t>
      </w:r>
      <w:r>
        <w:rPr>
          <w:lang w:val="en-US"/>
        </w:rPr>
        <w:t>không</w:t>
      </w:r>
      <w:r w:rsidRPr="00074A3F">
        <w:rPr>
          <w:lang w:val="en-US"/>
        </w:rPr>
        <w:t xml:space="preserve"> rõ nội dung</w:t>
      </w:r>
    </w:p>
    <w:p w14:paraId="7025A726" w14:textId="21EC3475" w:rsidR="00074A3F" w:rsidRPr="00074A3F" w:rsidRDefault="00074A3F" w:rsidP="00074A3F">
      <w:pPr>
        <w:rPr>
          <w:lang w:val="en-US"/>
        </w:rPr>
      </w:pPr>
      <w:r>
        <w:rPr>
          <w:lang w:val="en-US"/>
        </w:rPr>
        <w:t>- C</w:t>
      </w:r>
      <w:r w:rsidRPr="00074A3F">
        <w:rPr>
          <w:lang w:val="en-US"/>
        </w:rPr>
        <w:t>ảm xúc:</w:t>
      </w:r>
    </w:p>
    <w:p w14:paraId="6F8A4999" w14:textId="76437A4D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Hành vi: </w:t>
      </w:r>
    </w:p>
    <w:p w14:paraId="273668E5" w14:textId="7F2B00AE" w:rsidR="00074A3F" w:rsidRPr="00074A3F" w:rsidRDefault="00074A3F" w:rsidP="00074A3F">
      <w:pPr>
        <w:rPr>
          <w:lang w:val="en-US"/>
        </w:rPr>
      </w:pPr>
      <w:r>
        <w:rPr>
          <w:lang w:val="en-US"/>
        </w:rPr>
        <w:t>+ B</w:t>
      </w:r>
      <w:r w:rsidRPr="00074A3F">
        <w:rPr>
          <w:lang w:val="en-US"/>
        </w:rPr>
        <w:t>ản năng: ăn uống kém, thèm uống bia</w:t>
      </w:r>
    </w:p>
    <w:p w14:paraId="6D62EBD6" w14:textId="4F741A86" w:rsidR="00074A3F" w:rsidRPr="00074A3F" w:rsidRDefault="00074A3F" w:rsidP="00074A3F">
      <w:pPr>
        <w:rPr>
          <w:lang w:val="en-US"/>
        </w:rPr>
      </w:pPr>
      <w:r>
        <w:rPr>
          <w:lang w:val="en-US"/>
        </w:rPr>
        <w:t>+ C</w:t>
      </w:r>
      <w:r w:rsidRPr="00074A3F">
        <w:rPr>
          <w:lang w:val="en-US"/>
        </w:rPr>
        <w:t>ó ý thức:</w:t>
      </w:r>
    </w:p>
    <w:p w14:paraId="06FE57FF" w14:textId="6DDEC98E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Chú ý: </w:t>
      </w:r>
      <w:r>
        <w:rPr>
          <w:lang w:val="en-US"/>
        </w:rPr>
        <w:t>T</w:t>
      </w:r>
      <w:r w:rsidRPr="00074A3F">
        <w:rPr>
          <w:lang w:val="en-US"/>
        </w:rPr>
        <w:t>ập trung vào quá trình hỏi bệnh</w:t>
      </w:r>
    </w:p>
    <w:p w14:paraId="668290CD" w14:textId="60D3369E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>Trí nhớ</w:t>
      </w:r>
    </w:p>
    <w:p w14:paraId="39F9E708" w14:textId="0961D553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Gần: </w:t>
      </w:r>
      <w:r>
        <w:rPr>
          <w:lang w:val="en-US"/>
        </w:rPr>
        <w:t>Không</w:t>
      </w:r>
      <w:r w:rsidRPr="00074A3F">
        <w:rPr>
          <w:lang w:val="en-US"/>
        </w:rPr>
        <w:t xml:space="preserve"> </w:t>
      </w:r>
      <w:r>
        <w:rPr>
          <w:lang w:val="en-US"/>
        </w:rPr>
        <w:t>rối loạn</w:t>
      </w:r>
    </w:p>
    <w:p w14:paraId="43210096" w14:textId="7DE1F1A8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+ </w:t>
      </w:r>
      <w:r w:rsidRPr="00074A3F">
        <w:rPr>
          <w:lang w:val="en-US"/>
        </w:rPr>
        <w:t xml:space="preserve">Xa: </w:t>
      </w:r>
      <w:r>
        <w:rPr>
          <w:lang w:val="en-US"/>
        </w:rPr>
        <w:t>Không</w:t>
      </w:r>
      <w:r w:rsidRPr="00074A3F">
        <w:rPr>
          <w:lang w:val="en-US"/>
        </w:rPr>
        <w:t xml:space="preserve"> </w:t>
      </w:r>
      <w:r>
        <w:rPr>
          <w:lang w:val="en-US"/>
        </w:rPr>
        <w:t>rối loạn</w:t>
      </w:r>
    </w:p>
    <w:p w14:paraId="64205CCC" w14:textId="6E4C6837" w:rsidR="00074A3F" w:rsidRPr="00074A3F" w:rsidRDefault="00074A3F" w:rsidP="00074A3F">
      <w:pPr>
        <w:rPr>
          <w:lang w:val="en-US"/>
        </w:rPr>
      </w:pPr>
      <w:r>
        <w:rPr>
          <w:lang w:val="en-US"/>
        </w:rPr>
        <w:t xml:space="preserve">- </w:t>
      </w:r>
      <w:r w:rsidRPr="00074A3F">
        <w:rPr>
          <w:lang w:val="en-US"/>
        </w:rPr>
        <w:t xml:space="preserve">Trí tuệ: </w:t>
      </w:r>
      <w:r>
        <w:rPr>
          <w:lang w:val="en-US"/>
        </w:rPr>
        <w:t>không</w:t>
      </w:r>
      <w:r w:rsidRPr="00074A3F">
        <w:rPr>
          <w:lang w:val="en-US"/>
        </w:rPr>
        <w:t xml:space="preserve"> sa sút trí tuệ, giảm</w:t>
      </w:r>
      <w:r>
        <w:rPr>
          <w:lang w:val="en-US"/>
        </w:rPr>
        <w:t>.</w:t>
      </w:r>
    </w:p>
    <w:p w14:paraId="4894E3F0" w14:textId="58FEC84F" w:rsidR="00074A3F" w:rsidRPr="00074A3F" w:rsidRDefault="002639CC" w:rsidP="00074A3F">
      <w:pPr>
        <w:rPr>
          <w:lang w:val="en-US"/>
        </w:rPr>
      </w:pPr>
      <w:r>
        <w:rPr>
          <w:lang w:val="en-US"/>
        </w:rPr>
        <w:t xml:space="preserve">VI. </w:t>
      </w:r>
      <w:r w:rsidR="00074A3F" w:rsidRPr="00074A3F">
        <w:rPr>
          <w:lang w:val="en-US"/>
        </w:rPr>
        <w:t>C</w:t>
      </w:r>
      <w:r>
        <w:rPr>
          <w:lang w:val="en-US"/>
        </w:rPr>
        <w:t>ẬN LÂM SÀNG</w:t>
      </w:r>
    </w:p>
    <w:p w14:paraId="12F94243" w14:textId="11AD5CAB" w:rsidR="00074A3F" w:rsidRDefault="002639CC" w:rsidP="00074A3F">
      <w:pPr>
        <w:rPr>
          <w:lang w:val="en-US"/>
        </w:rPr>
      </w:pPr>
      <w:r>
        <w:rPr>
          <w:lang w:val="en-US"/>
        </w:rPr>
        <w:t xml:space="preserve">1. </w:t>
      </w:r>
      <w:r w:rsidR="00074A3F" w:rsidRPr="00074A3F">
        <w:rPr>
          <w:lang w:val="en-US"/>
        </w:rPr>
        <w:t>Công thức máu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60E2" w14:paraId="3D74EDA7" w14:textId="77777777" w:rsidTr="000B60E2">
        <w:tc>
          <w:tcPr>
            <w:tcW w:w="4672" w:type="dxa"/>
          </w:tcPr>
          <w:p w14:paraId="6D8FC337" w14:textId="2ECFB571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HC</w:t>
            </w:r>
          </w:p>
        </w:tc>
        <w:tc>
          <w:tcPr>
            <w:tcW w:w="4673" w:type="dxa"/>
          </w:tcPr>
          <w:p w14:paraId="3F410BF8" w14:textId="442EE361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4.73 T/L</w:t>
            </w:r>
          </w:p>
        </w:tc>
      </w:tr>
      <w:tr w:rsidR="000B60E2" w14:paraId="6A1508AE" w14:textId="77777777" w:rsidTr="000B60E2">
        <w:tc>
          <w:tcPr>
            <w:tcW w:w="4672" w:type="dxa"/>
          </w:tcPr>
          <w:p w14:paraId="49CE0139" w14:textId="71708CCF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Hb </w:t>
            </w:r>
          </w:p>
        </w:tc>
        <w:tc>
          <w:tcPr>
            <w:tcW w:w="4673" w:type="dxa"/>
          </w:tcPr>
          <w:p w14:paraId="7F11D493" w14:textId="06D451AF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152 g/l</w:t>
            </w:r>
          </w:p>
        </w:tc>
      </w:tr>
      <w:tr w:rsidR="000B60E2" w14:paraId="2DC855B9" w14:textId="77777777" w:rsidTr="000B60E2">
        <w:tc>
          <w:tcPr>
            <w:tcW w:w="4672" w:type="dxa"/>
          </w:tcPr>
          <w:p w14:paraId="43FAF006" w14:textId="05D6DC76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Hct </w:t>
            </w:r>
          </w:p>
        </w:tc>
        <w:tc>
          <w:tcPr>
            <w:tcW w:w="4673" w:type="dxa"/>
          </w:tcPr>
          <w:p w14:paraId="0CD6F6D7" w14:textId="4C3A66E0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0.442 l/l</w:t>
            </w:r>
          </w:p>
        </w:tc>
      </w:tr>
      <w:tr w:rsidR="000B60E2" w14:paraId="6CACD46E" w14:textId="77777777" w:rsidTr="000B60E2">
        <w:tc>
          <w:tcPr>
            <w:tcW w:w="4672" w:type="dxa"/>
          </w:tcPr>
          <w:p w14:paraId="798D55D9" w14:textId="77897CF5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BC </w:t>
            </w:r>
          </w:p>
        </w:tc>
        <w:tc>
          <w:tcPr>
            <w:tcW w:w="4673" w:type="dxa"/>
          </w:tcPr>
          <w:p w14:paraId="3E235626" w14:textId="708BBE2F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17.9 G/L</w:t>
            </w:r>
          </w:p>
        </w:tc>
      </w:tr>
      <w:tr w:rsidR="000B60E2" w14:paraId="3D07F0C3" w14:textId="77777777" w:rsidTr="000B60E2">
        <w:tc>
          <w:tcPr>
            <w:tcW w:w="4672" w:type="dxa"/>
          </w:tcPr>
          <w:p w14:paraId="3D5E7DFE" w14:textId="3C0C0297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 xml:space="preserve">TC </w:t>
            </w:r>
          </w:p>
        </w:tc>
        <w:tc>
          <w:tcPr>
            <w:tcW w:w="4673" w:type="dxa"/>
          </w:tcPr>
          <w:p w14:paraId="6D1440D4" w14:textId="33CC3BE4" w:rsidR="000B60E2" w:rsidRDefault="000B60E2" w:rsidP="000B60E2">
            <w:pPr>
              <w:rPr>
                <w:lang w:val="en-US"/>
              </w:rPr>
            </w:pPr>
            <w:r w:rsidRPr="0036517B">
              <w:rPr>
                <w:lang w:val="en-US"/>
              </w:rPr>
              <w:t>337 G/L</w:t>
            </w:r>
          </w:p>
        </w:tc>
      </w:tr>
    </w:tbl>
    <w:p w14:paraId="795C5EEC" w14:textId="704B14FA" w:rsidR="00074A3F" w:rsidRPr="00074A3F" w:rsidRDefault="002639CC" w:rsidP="00074A3F">
      <w:pPr>
        <w:rPr>
          <w:lang w:val="en-US"/>
        </w:rPr>
      </w:pPr>
      <w:r>
        <w:rPr>
          <w:lang w:val="en-US"/>
        </w:rPr>
        <w:t xml:space="preserve">2. </w:t>
      </w:r>
      <w:r w:rsidR="00074A3F" w:rsidRPr="00074A3F">
        <w:rPr>
          <w:lang w:val="en-US"/>
        </w:rPr>
        <w:t>S</w:t>
      </w:r>
      <w:r>
        <w:rPr>
          <w:lang w:val="en-US"/>
        </w:rPr>
        <w:t>inh hóa máu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60E2" w14:paraId="379C03C2" w14:textId="77777777" w:rsidTr="000B60E2">
        <w:tc>
          <w:tcPr>
            <w:tcW w:w="4672" w:type="dxa"/>
          </w:tcPr>
          <w:p w14:paraId="39E24E60" w14:textId="749A7D5A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Glucose 5.57 mmol/l</w:t>
            </w:r>
          </w:p>
        </w:tc>
        <w:tc>
          <w:tcPr>
            <w:tcW w:w="4673" w:type="dxa"/>
          </w:tcPr>
          <w:p w14:paraId="39E59543" w14:textId="77777777" w:rsidR="000B60E2" w:rsidRDefault="000B60E2" w:rsidP="000B60E2">
            <w:pPr>
              <w:rPr>
                <w:lang w:val="en-US"/>
              </w:rPr>
            </w:pPr>
          </w:p>
        </w:tc>
      </w:tr>
      <w:tr w:rsidR="000B60E2" w14:paraId="7E8551CB" w14:textId="77777777" w:rsidTr="000B60E2">
        <w:tc>
          <w:tcPr>
            <w:tcW w:w="4672" w:type="dxa"/>
          </w:tcPr>
          <w:p w14:paraId="7748E9D6" w14:textId="65C7E452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Ure </w:t>
            </w:r>
          </w:p>
        </w:tc>
        <w:tc>
          <w:tcPr>
            <w:tcW w:w="4673" w:type="dxa"/>
          </w:tcPr>
          <w:p w14:paraId="433FB812" w14:textId="408F1D18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4.58 mmol/l</w:t>
            </w:r>
          </w:p>
        </w:tc>
      </w:tr>
      <w:tr w:rsidR="000B60E2" w14:paraId="1B3F06F4" w14:textId="77777777" w:rsidTr="000B60E2">
        <w:tc>
          <w:tcPr>
            <w:tcW w:w="4672" w:type="dxa"/>
          </w:tcPr>
          <w:p w14:paraId="5B9FCEFB" w14:textId="4D5BEC7F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Crea</w:t>
            </w:r>
          </w:p>
        </w:tc>
        <w:tc>
          <w:tcPr>
            <w:tcW w:w="4673" w:type="dxa"/>
          </w:tcPr>
          <w:p w14:paraId="1CD4654D" w14:textId="5A8CA89D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58 micromol/l</w:t>
            </w:r>
          </w:p>
        </w:tc>
      </w:tr>
      <w:tr w:rsidR="000B60E2" w14:paraId="2BF52E27" w14:textId="77777777" w:rsidTr="000B60E2">
        <w:tc>
          <w:tcPr>
            <w:tcW w:w="4672" w:type="dxa"/>
          </w:tcPr>
          <w:p w14:paraId="5BFA7929" w14:textId="612D7F2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Bil TP</w:t>
            </w:r>
          </w:p>
        </w:tc>
        <w:tc>
          <w:tcPr>
            <w:tcW w:w="4673" w:type="dxa"/>
          </w:tcPr>
          <w:p w14:paraId="3306EE6A" w14:textId="2972E4A4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22.7 micromol/l</w:t>
            </w:r>
          </w:p>
        </w:tc>
      </w:tr>
      <w:tr w:rsidR="000B60E2" w14:paraId="33F6340F" w14:textId="77777777" w:rsidTr="000B60E2">
        <w:tc>
          <w:tcPr>
            <w:tcW w:w="4672" w:type="dxa"/>
          </w:tcPr>
          <w:p w14:paraId="77F8593E" w14:textId="37BA1E47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Bil TT </w:t>
            </w:r>
          </w:p>
        </w:tc>
        <w:tc>
          <w:tcPr>
            <w:tcW w:w="4673" w:type="dxa"/>
          </w:tcPr>
          <w:p w14:paraId="0D849FE1" w14:textId="7A285432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8.89 micromol/l</w:t>
            </w:r>
          </w:p>
        </w:tc>
      </w:tr>
      <w:tr w:rsidR="000B60E2" w14:paraId="5AAC8A7D" w14:textId="77777777" w:rsidTr="000B60E2">
        <w:tc>
          <w:tcPr>
            <w:tcW w:w="4672" w:type="dxa"/>
          </w:tcPr>
          <w:p w14:paraId="0737FB92" w14:textId="7832EA29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AST </w:t>
            </w:r>
          </w:p>
        </w:tc>
        <w:tc>
          <w:tcPr>
            <w:tcW w:w="4673" w:type="dxa"/>
          </w:tcPr>
          <w:p w14:paraId="09BAB488" w14:textId="544E2B97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209 U/L</w:t>
            </w:r>
          </w:p>
        </w:tc>
      </w:tr>
      <w:tr w:rsidR="000B60E2" w14:paraId="1B4FC7AB" w14:textId="77777777" w:rsidTr="000B60E2">
        <w:tc>
          <w:tcPr>
            <w:tcW w:w="4672" w:type="dxa"/>
          </w:tcPr>
          <w:p w14:paraId="2849C962" w14:textId="55EB3411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ALT </w:t>
            </w:r>
          </w:p>
        </w:tc>
        <w:tc>
          <w:tcPr>
            <w:tcW w:w="4673" w:type="dxa"/>
          </w:tcPr>
          <w:p w14:paraId="31BF84A0" w14:textId="3B3965D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80 U/L</w:t>
            </w:r>
          </w:p>
        </w:tc>
      </w:tr>
      <w:tr w:rsidR="000B60E2" w14:paraId="0A58DA9E" w14:textId="77777777" w:rsidTr="000B60E2">
        <w:tc>
          <w:tcPr>
            <w:tcW w:w="4672" w:type="dxa"/>
          </w:tcPr>
          <w:p w14:paraId="5EABA0EB" w14:textId="2403BD26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GGT </w:t>
            </w:r>
          </w:p>
        </w:tc>
        <w:tc>
          <w:tcPr>
            <w:tcW w:w="4673" w:type="dxa"/>
          </w:tcPr>
          <w:p w14:paraId="7949413E" w14:textId="3E7C1373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363,5 U/L</w:t>
            </w:r>
          </w:p>
        </w:tc>
      </w:tr>
      <w:tr w:rsidR="000B60E2" w14:paraId="74163EBF" w14:textId="77777777" w:rsidTr="000B60E2">
        <w:tc>
          <w:tcPr>
            <w:tcW w:w="4672" w:type="dxa"/>
          </w:tcPr>
          <w:p w14:paraId="0DC792E1" w14:textId="390308E8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Choles</w:t>
            </w:r>
          </w:p>
        </w:tc>
        <w:tc>
          <w:tcPr>
            <w:tcW w:w="4673" w:type="dxa"/>
          </w:tcPr>
          <w:p w14:paraId="3C5A6D0C" w14:textId="447975DC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4.51 mmol/l</w:t>
            </w:r>
          </w:p>
        </w:tc>
      </w:tr>
      <w:tr w:rsidR="000B60E2" w14:paraId="633B6E61" w14:textId="77777777" w:rsidTr="000B60E2">
        <w:tc>
          <w:tcPr>
            <w:tcW w:w="4672" w:type="dxa"/>
          </w:tcPr>
          <w:p w14:paraId="147219FA" w14:textId="02AB610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Tri</w:t>
            </w:r>
          </w:p>
        </w:tc>
        <w:tc>
          <w:tcPr>
            <w:tcW w:w="4673" w:type="dxa"/>
          </w:tcPr>
          <w:p w14:paraId="785B5792" w14:textId="03B4FBF2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3.79 mmol/l</w:t>
            </w:r>
          </w:p>
        </w:tc>
      </w:tr>
      <w:tr w:rsidR="000B60E2" w14:paraId="08E7F73C" w14:textId="77777777" w:rsidTr="000B60E2">
        <w:tc>
          <w:tcPr>
            <w:tcW w:w="4672" w:type="dxa"/>
          </w:tcPr>
          <w:p w14:paraId="7A066044" w14:textId="51321635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>HDL-C</w:t>
            </w:r>
          </w:p>
        </w:tc>
        <w:tc>
          <w:tcPr>
            <w:tcW w:w="4673" w:type="dxa"/>
          </w:tcPr>
          <w:p w14:paraId="61A81985" w14:textId="098ACEEE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1.88 </w:t>
            </w:r>
          </w:p>
        </w:tc>
      </w:tr>
      <w:tr w:rsidR="000B60E2" w14:paraId="4B30D3F2" w14:textId="77777777" w:rsidTr="000B60E2">
        <w:tc>
          <w:tcPr>
            <w:tcW w:w="4672" w:type="dxa"/>
          </w:tcPr>
          <w:p w14:paraId="46046C33" w14:textId="2D31494B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LDL-C </w:t>
            </w:r>
          </w:p>
        </w:tc>
        <w:tc>
          <w:tcPr>
            <w:tcW w:w="4673" w:type="dxa"/>
          </w:tcPr>
          <w:p w14:paraId="32B7AB3B" w14:textId="56D58B00" w:rsidR="000B60E2" w:rsidRDefault="000B60E2" w:rsidP="000B60E2">
            <w:pPr>
              <w:rPr>
                <w:lang w:val="en-US"/>
              </w:rPr>
            </w:pPr>
            <w:r w:rsidRPr="00FC3087">
              <w:rPr>
                <w:lang w:val="en-US"/>
              </w:rPr>
              <w:t xml:space="preserve">3.01 </w:t>
            </w:r>
          </w:p>
        </w:tc>
      </w:tr>
    </w:tbl>
    <w:p w14:paraId="57F69572" w14:textId="680ACCF6" w:rsidR="00074A3F" w:rsidRPr="00074A3F" w:rsidRDefault="00477115" w:rsidP="00074A3F">
      <w:pPr>
        <w:rPr>
          <w:lang w:val="en-US"/>
        </w:rPr>
      </w:pPr>
      <w:r>
        <w:rPr>
          <w:lang w:val="en-US"/>
        </w:rPr>
        <w:t>3. T</w:t>
      </w:r>
      <w:r w:rsidR="00074A3F" w:rsidRPr="00074A3F">
        <w:rPr>
          <w:lang w:val="en-US"/>
        </w:rPr>
        <w:t>ổng phân tích nước tiểu</w:t>
      </w:r>
      <w:r>
        <w:rPr>
          <w:lang w:val="en-US"/>
        </w:rPr>
        <w:t xml:space="preserve"> t</w:t>
      </w:r>
      <w:r w:rsidR="00074A3F" w:rsidRPr="00074A3F">
        <w:rPr>
          <w:lang w:val="en-US"/>
        </w:rPr>
        <w:t>rong giới hạn bình thường</w:t>
      </w:r>
    </w:p>
    <w:p w14:paraId="0988032F" w14:textId="70EF2F44" w:rsidR="00D63BB3" w:rsidRDefault="00477115" w:rsidP="00074A3F">
      <w:pPr>
        <w:rPr>
          <w:lang w:val="en-US"/>
        </w:rPr>
      </w:pPr>
      <w:r>
        <w:rPr>
          <w:lang w:val="en-US"/>
        </w:rPr>
        <w:t xml:space="preserve">4, </w:t>
      </w:r>
      <w:r w:rsidR="00074A3F" w:rsidRPr="00074A3F">
        <w:rPr>
          <w:lang w:val="en-US"/>
        </w:rPr>
        <w:t>XN ma túy tổng hợp (-)</w:t>
      </w:r>
    </w:p>
    <w:p w14:paraId="656451C5" w14:textId="77777777" w:rsidR="00767144" w:rsidRDefault="00767144" w:rsidP="004249A9">
      <w:pPr>
        <w:rPr>
          <w:lang w:val="en-US"/>
        </w:rPr>
      </w:pPr>
    </w:p>
    <w:p w14:paraId="163A2C77" w14:textId="54A1EAE6" w:rsidR="004249A9" w:rsidRPr="004249A9" w:rsidRDefault="00885904" w:rsidP="004249A9">
      <w:pPr>
        <w:rPr>
          <w:lang w:val="en-US"/>
        </w:rPr>
      </w:pPr>
      <w:r>
        <w:rPr>
          <w:lang w:val="en-US"/>
        </w:rPr>
        <w:t>VI</w:t>
      </w:r>
      <w:r w:rsidR="00767144">
        <w:rPr>
          <w:lang w:val="en-US"/>
        </w:rPr>
        <w:t>I</w:t>
      </w:r>
      <w:r>
        <w:rPr>
          <w:lang w:val="en-US"/>
        </w:rPr>
        <w:t xml:space="preserve">. </w:t>
      </w:r>
      <w:r w:rsidR="004249A9" w:rsidRPr="004249A9">
        <w:rPr>
          <w:lang w:val="en-US"/>
        </w:rPr>
        <w:t>T</w:t>
      </w:r>
      <w:r>
        <w:rPr>
          <w:lang w:val="en-US"/>
        </w:rPr>
        <w:t>ÓM TẮT</w:t>
      </w:r>
    </w:p>
    <w:p w14:paraId="3D55061A" w14:textId="33CF8A00" w:rsidR="00767144" w:rsidRPr="00767144" w:rsidRDefault="00767144" w:rsidP="00767144">
      <w:pPr>
        <w:rPr>
          <w:lang w:val="en-US"/>
        </w:rPr>
      </w:pPr>
      <w:r>
        <w:rPr>
          <w:lang w:val="en-US"/>
        </w:rPr>
        <w:t>BN</w:t>
      </w:r>
      <w:r w:rsidRPr="00767144">
        <w:rPr>
          <w:lang w:val="en-US"/>
        </w:rPr>
        <w:t xml:space="preserve"> nam 37 tuổi vào viện vì kích động, đánh chửi người nhà</w:t>
      </w:r>
    </w:p>
    <w:p w14:paraId="01D7DBC1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qua hỏi và khám thấy:</w:t>
      </w:r>
    </w:p>
    <w:p w14:paraId="51163974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Tiền sử: TNGT năm 21 tuổi đã được điều trị ổn định</w:t>
      </w:r>
    </w:p>
    <w:p w14:paraId="5CA6F5C7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Uống bia nhiều năm, ~5L/ngày chưa bỏ</w:t>
      </w:r>
    </w:p>
    <w:p w14:paraId="0C2FAD96" w14:textId="3139F76E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 xml:space="preserve">Khám: </w:t>
      </w:r>
      <w:r>
        <w:rPr>
          <w:lang w:val="en-US"/>
        </w:rPr>
        <w:t>BN</w:t>
      </w:r>
      <w:r w:rsidRPr="00767144">
        <w:rPr>
          <w:lang w:val="en-US"/>
        </w:rPr>
        <w:t xml:space="preserve"> tỉnh, tiếp xúc tốt</w:t>
      </w:r>
    </w:p>
    <w:p w14:paraId="1C230240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 xml:space="preserve">HC nghiện (+): </w:t>
      </w:r>
    </w:p>
    <w:p w14:paraId="061A11EB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HC cai (+)</w:t>
      </w:r>
    </w:p>
    <w:p w14:paraId="4EEE61AB" w14:textId="6CF39825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 xml:space="preserve">Triệu chứng loạn thần: </w:t>
      </w:r>
      <w:r>
        <w:rPr>
          <w:lang w:val="en-US"/>
        </w:rPr>
        <w:t>Ả</w:t>
      </w:r>
      <w:r w:rsidRPr="00767144">
        <w:rPr>
          <w:lang w:val="en-US"/>
        </w:rPr>
        <w:t>o thanh</w:t>
      </w:r>
      <w:r>
        <w:rPr>
          <w:lang w:val="en-US"/>
        </w:rPr>
        <w:t xml:space="preserve">, </w:t>
      </w:r>
      <w:r w:rsidRPr="00767144">
        <w:rPr>
          <w:lang w:val="en-US"/>
        </w:rPr>
        <w:t xml:space="preserve">hoang tưởng bị hại </w:t>
      </w:r>
    </w:p>
    <w:p w14:paraId="041B8189" w14:textId="2A25C6EC" w:rsidR="00D63BB3" w:rsidRDefault="00767144" w:rsidP="00767144">
      <w:pPr>
        <w:rPr>
          <w:lang w:val="en-US"/>
        </w:rPr>
      </w:pPr>
      <w:r w:rsidRPr="00767144">
        <w:rPr>
          <w:lang w:val="en-US"/>
        </w:rPr>
        <w:t>Hiện tại sau 14 ngày điều trị</w:t>
      </w:r>
    </w:p>
    <w:p w14:paraId="18512C08" w14:textId="77777777" w:rsidR="00767144" w:rsidRDefault="00767144" w:rsidP="004249A9">
      <w:pPr>
        <w:rPr>
          <w:lang w:val="en-US"/>
        </w:rPr>
      </w:pPr>
    </w:p>
    <w:p w14:paraId="50C88468" w14:textId="396B07C6" w:rsidR="004249A9" w:rsidRPr="004249A9" w:rsidRDefault="00885904" w:rsidP="004249A9">
      <w:pPr>
        <w:rPr>
          <w:lang w:val="en-US"/>
        </w:rPr>
      </w:pPr>
      <w:r>
        <w:rPr>
          <w:lang w:val="en-US"/>
        </w:rPr>
        <w:t>VI</w:t>
      </w:r>
      <w:r w:rsidR="00767144">
        <w:rPr>
          <w:lang w:val="en-US"/>
        </w:rPr>
        <w:t>I</w:t>
      </w:r>
      <w:r>
        <w:rPr>
          <w:lang w:val="en-US"/>
        </w:rPr>
        <w:t xml:space="preserve">I. </w:t>
      </w:r>
      <w:r w:rsidR="004249A9" w:rsidRPr="004249A9">
        <w:rPr>
          <w:lang w:val="en-US"/>
        </w:rPr>
        <w:t>C</w:t>
      </w:r>
      <w:r>
        <w:rPr>
          <w:lang w:val="en-US"/>
        </w:rPr>
        <w:t>HẨN ĐOÁN</w:t>
      </w:r>
    </w:p>
    <w:p w14:paraId="2A390C26" w14:textId="2A845366" w:rsidR="00D63BB3" w:rsidRDefault="00767144" w:rsidP="004249A9">
      <w:pPr>
        <w:rPr>
          <w:lang w:val="en-US"/>
        </w:rPr>
      </w:pPr>
      <w:r w:rsidRPr="00767144">
        <w:rPr>
          <w:lang w:val="en-US"/>
        </w:rPr>
        <w:t>RL tâm thần và hành vi sau sử dụng rượu</w:t>
      </w:r>
    </w:p>
    <w:p w14:paraId="0721DEBF" w14:textId="77777777" w:rsidR="00767144" w:rsidRDefault="00767144" w:rsidP="004249A9">
      <w:pPr>
        <w:rPr>
          <w:lang w:val="en-US"/>
        </w:rPr>
      </w:pPr>
    </w:p>
    <w:p w14:paraId="378C65F2" w14:textId="2E450E0E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VIII. </w:t>
      </w:r>
      <w:r w:rsidR="004249A9" w:rsidRPr="004249A9">
        <w:rPr>
          <w:lang w:val="en-US"/>
        </w:rPr>
        <w:t>Đ</w:t>
      </w:r>
      <w:r>
        <w:rPr>
          <w:lang w:val="en-US"/>
        </w:rPr>
        <w:t>IỀU TRỊ</w:t>
      </w:r>
    </w:p>
    <w:p w14:paraId="303E517A" w14:textId="2C27D9A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Risdontab 2mg x2v/ngày</w:t>
      </w:r>
      <w:r>
        <w:rPr>
          <w:lang w:val="en-US"/>
        </w:rPr>
        <w:t>,</w:t>
      </w:r>
      <w:r w:rsidRPr="00767144">
        <w:rPr>
          <w:lang w:val="en-US"/>
        </w:rPr>
        <w:t xml:space="preserve"> </w:t>
      </w:r>
      <w:r>
        <w:rPr>
          <w:lang w:val="en-US"/>
        </w:rPr>
        <w:t>u</w:t>
      </w:r>
      <w:r w:rsidRPr="00767144">
        <w:rPr>
          <w:lang w:val="en-US"/>
        </w:rPr>
        <w:t xml:space="preserve">ống </w:t>
      </w:r>
      <w:r>
        <w:rPr>
          <w:lang w:val="en-US"/>
        </w:rPr>
        <w:t>t</w:t>
      </w:r>
      <w:r w:rsidRPr="00767144">
        <w:rPr>
          <w:lang w:val="en-US"/>
        </w:rPr>
        <w:t>rưa</w:t>
      </w:r>
      <w:r>
        <w:rPr>
          <w:lang w:val="en-US"/>
        </w:rPr>
        <w:t>/t</w:t>
      </w:r>
      <w:r w:rsidRPr="00767144">
        <w:rPr>
          <w:lang w:val="en-US"/>
        </w:rPr>
        <w:t>ối</w:t>
      </w:r>
      <w:r>
        <w:rPr>
          <w:lang w:val="en-US"/>
        </w:rPr>
        <w:t xml:space="preserve"> tác dụng </w:t>
      </w:r>
      <w:r w:rsidRPr="00767144">
        <w:rPr>
          <w:lang w:val="en-US"/>
        </w:rPr>
        <w:t>an thần kinh êm dịu</w:t>
      </w:r>
    </w:p>
    <w:p w14:paraId="61C876BB" w14:textId="12DB5580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Fenostad 200mg</w:t>
      </w:r>
      <w:r>
        <w:rPr>
          <w:lang w:val="en-US"/>
        </w:rPr>
        <w:t xml:space="preserve"> </w:t>
      </w:r>
      <w:r w:rsidRPr="00767144">
        <w:rPr>
          <w:lang w:val="en-US"/>
        </w:rPr>
        <w:t>x1v/ngày</w:t>
      </w:r>
      <w:r>
        <w:rPr>
          <w:lang w:val="en-US"/>
        </w:rPr>
        <w:t>,</w:t>
      </w:r>
      <w:r w:rsidRPr="00767144">
        <w:rPr>
          <w:lang w:val="en-US"/>
        </w:rPr>
        <w:t xml:space="preserve"> </w:t>
      </w:r>
      <w:r>
        <w:rPr>
          <w:lang w:val="en-US"/>
        </w:rPr>
        <w:t>u</w:t>
      </w:r>
      <w:r w:rsidRPr="00767144">
        <w:rPr>
          <w:lang w:val="en-US"/>
        </w:rPr>
        <w:t xml:space="preserve">ống </w:t>
      </w:r>
      <w:r>
        <w:rPr>
          <w:lang w:val="en-US"/>
        </w:rPr>
        <w:t>t</w:t>
      </w:r>
      <w:r w:rsidRPr="00767144">
        <w:rPr>
          <w:lang w:val="en-US"/>
        </w:rPr>
        <w:t>ối</w:t>
      </w:r>
      <w:r>
        <w:rPr>
          <w:lang w:val="en-US"/>
        </w:rPr>
        <w:t xml:space="preserve"> tác dụng </w:t>
      </w:r>
      <w:r w:rsidRPr="00767144">
        <w:rPr>
          <w:lang w:val="en-US"/>
        </w:rPr>
        <w:t xml:space="preserve">điều trị </w:t>
      </w:r>
      <w:r>
        <w:rPr>
          <w:lang w:val="en-US"/>
        </w:rPr>
        <w:t>rối loạn</w:t>
      </w:r>
      <w:r w:rsidRPr="00767144">
        <w:rPr>
          <w:lang w:val="en-US"/>
        </w:rPr>
        <w:t xml:space="preserve"> lipid máu</w:t>
      </w:r>
    </w:p>
    <w:p w14:paraId="627FD3BA" w14:textId="7C625163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Dalekin 200mg x2v/ngày</w:t>
      </w:r>
      <w:r>
        <w:rPr>
          <w:lang w:val="en-US"/>
        </w:rPr>
        <w:t>,</w:t>
      </w:r>
      <w:r w:rsidRPr="00767144">
        <w:rPr>
          <w:lang w:val="en-US"/>
        </w:rPr>
        <w:t xml:space="preserve"> </w:t>
      </w:r>
      <w:r>
        <w:rPr>
          <w:lang w:val="en-US"/>
        </w:rPr>
        <w:t>u</w:t>
      </w:r>
      <w:r w:rsidRPr="00767144">
        <w:rPr>
          <w:lang w:val="en-US"/>
        </w:rPr>
        <w:t xml:space="preserve">ống </w:t>
      </w:r>
      <w:r>
        <w:rPr>
          <w:lang w:val="en-US"/>
        </w:rPr>
        <w:t xml:space="preserve">trưa/tối tác dụng </w:t>
      </w:r>
      <w:r w:rsidRPr="00767144">
        <w:rPr>
          <w:lang w:val="en-US"/>
        </w:rPr>
        <w:t>an thần kinh</w:t>
      </w:r>
    </w:p>
    <w:p w14:paraId="5CEA60B5" w14:textId="398B1C46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3B Medi x4v</w:t>
      </w:r>
      <w:r>
        <w:rPr>
          <w:lang w:val="en-US"/>
        </w:rPr>
        <w:t>/ngày, u</w:t>
      </w:r>
      <w:r w:rsidRPr="00767144">
        <w:rPr>
          <w:lang w:val="en-US"/>
        </w:rPr>
        <w:t xml:space="preserve">ống </w:t>
      </w:r>
      <w:r>
        <w:rPr>
          <w:lang w:val="en-US"/>
        </w:rPr>
        <w:t xml:space="preserve">trưa/tối mỗi lần 2 viên </w:t>
      </w:r>
      <w:r w:rsidR="0000293F">
        <w:rPr>
          <w:lang w:val="en-US"/>
        </w:rPr>
        <w:t>tác dụng vitamin</w:t>
      </w:r>
      <w:r w:rsidRPr="00767144">
        <w:rPr>
          <w:lang w:val="en-US"/>
        </w:rPr>
        <w:t xml:space="preserve"> B</w:t>
      </w:r>
    </w:p>
    <w:p w14:paraId="268CED4D" w14:textId="77777777" w:rsidR="00767144" w:rsidRPr="00767144" w:rsidRDefault="00767144" w:rsidP="00767144">
      <w:pPr>
        <w:rPr>
          <w:lang w:val="en-US"/>
        </w:rPr>
      </w:pPr>
      <w:r w:rsidRPr="00767144">
        <w:rPr>
          <w:lang w:val="en-US"/>
        </w:rPr>
        <w:t>TM 01-CSC3, XT: 11h-20h</w:t>
      </w:r>
    </w:p>
    <w:p w14:paraId="67DA5141" w14:textId="31CF6677" w:rsidR="00D63BB3" w:rsidRDefault="00767144" w:rsidP="00767144">
      <w:pPr>
        <w:rPr>
          <w:lang w:val="en-US"/>
        </w:rPr>
      </w:pPr>
      <w:r w:rsidRPr="00767144">
        <w:rPr>
          <w:lang w:val="en-US"/>
        </w:rPr>
        <w:t>Tâm lý liệu pháp</w:t>
      </w:r>
    </w:p>
    <w:p w14:paraId="7C9AA0E5" w14:textId="77777777" w:rsidR="00767144" w:rsidRDefault="00767144" w:rsidP="00767144">
      <w:pPr>
        <w:rPr>
          <w:lang w:val="en-US"/>
        </w:rPr>
      </w:pPr>
    </w:p>
    <w:p w14:paraId="15DF415D" w14:textId="6993D835" w:rsidR="004249A9" w:rsidRPr="004249A9" w:rsidRDefault="00885904" w:rsidP="004249A9">
      <w:pPr>
        <w:rPr>
          <w:lang w:val="en-US"/>
        </w:rPr>
      </w:pPr>
      <w:r>
        <w:rPr>
          <w:lang w:val="en-US"/>
        </w:rPr>
        <w:t xml:space="preserve">IX. </w:t>
      </w:r>
      <w:r w:rsidR="004249A9" w:rsidRPr="004249A9">
        <w:rPr>
          <w:lang w:val="en-US"/>
        </w:rPr>
        <w:t>T</w:t>
      </w:r>
      <w:r>
        <w:rPr>
          <w:lang w:val="en-US"/>
        </w:rPr>
        <w:t>IÊN LƯỢNG PHÒNG BỆNH</w:t>
      </w:r>
    </w:p>
    <w:sectPr w:rsidR="004249A9" w:rsidRPr="004249A9" w:rsidSect="004A4800">
      <w:headerReference w:type="default" r:id="rId7"/>
      <w:headerReference w:type="first" r:id="rId8"/>
      <w:footerReference w:type="first" r:id="rId9"/>
      <w:footnotePr>
        <w:numFmt w:val="chicago"/>
      </w:footnotePr>
      <w:type w:val="continuous"/>
      <w:pgSz w:w="11907" w:h="16840" w:code="9"/>
      <w:pgMar w:top="851" w:right="1134" w:bottom="1985" w:left="851" w:header="907" w:footer="1196" w:gutter="56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F154E" w14:textId="77777777" w:rsidR="006D3B21" w:rsidRDefault="006D3B21">
      <w:r>
        <w:separator/>
      </w:r>
    </w:p>
  </w:endnote>
  <w:endnote w:type="continuationSeparator" w:id="0">
    <w:p w14:paraId="6F1B25A6" w14:textId="77777777" w:rsidR="006D3B21" w:rsidRDefault="006D3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Univers">
    <w:charset w:val="EE"/>
    <w:family w:val="swiss"/>
    <w:pitch w:val="variable"/>
    <w:sig w:usb0="00000007" w:usb1="00000000" w:usb2="00000000" w:usb3="00000000" w:csb0="00000093" w:csb1="00000000"/>
    <w:embedRegular r:id="rId1" w:fontKey="{217E39A8-D566-4210-8559-5268B75F53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F3DBEE89-43E5-4419-8983-7FF8836ED9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E0109B0-674E-473F-9659-8A67656B2FE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AD1F5CF-EAE9-4942-BCD1-E5D5AF3C59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57CE8" w14:textId="5E4BDBF7" w:rsidR="00A36225" w:rsidRPr="00E34B00" w:rsidRDefault="00A36225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</w:rPr>
    </w:pPr>
    <w:r w:rsidRPr="00E34B00">
      <w:rPr>
        <w:color w:val="548DD4" w:themeColor="text2" w:themeTint="99"/>
      </w:rPr>
      <w:t xml:space="preserve"> </w:t>
    </w:r>
    <w:r w:rsidRPr="00E34B00">
      <w:rPr>
        <w:color w:val="17365D" w:themeColor="text2" w:themeShade="BF"/>
      </w:rPr>
      <w:fldChar w:fldCharType="begin"/>
    </w:r>
    <w:r w:rsidRPr="00E34B00">
      <w:rPr>
        <w:color w:val="17365D" w:themeColor="text2" w:themeShade="BF"/>
      </w:rPr>
      <w:instrText xml:space="preserve"> PAGE   \* MERGEFORMAT </w:instrText>
    </w:r>
    <w:r w:rsidRPr="00E34B00">
      <w:rPr>
        <w:color w:val="17365D" w:themeColor="text2" w:themeShade="BF"/>
      </w:rPr>
      <w:fldChar w:fldCharType="separate"/>
    </w:r>
    <w:r w:rsidRPr="00E34B00">
      <w:rPr>
        <w:noProof/>
        <w:color w:val="17365D" w:themeColor="text2" w:themeShade="BF"/>
      </w:rPr>
      <w:t>1</w:t>
    </w:r>
    <w:r w:rsidRPr="00E34B00">
      <w:rPr>
        <w:color w:val="17365D" w:themeColor="text2" w:themeShade="BF"/>
      </w:rPr>
      <w:fldChar w:fldCharType="end"/>
    </w:r>
    <w:r w:rsidRPr="00E34B00">
      <w:rPr>
        <w:color w:val="17365D" w:themeColor="text2" w:themeShade="BF"/>
      </w:rPr>
      <w:t xml:space="preserve"> | </w:t>
    </w:r>
    <w:r w:rsidRPr="00E34B00">
      <w:rPr>
        <w:color w:val="17365D" w:themeColor="text2" w:themeShade="BF"/>
      </w:rPr>
      <w:fldChar w:fldCharType="begin"/>
    </w:r>
    <w:r w:rsidRPr="00E34B00">
      <w:rPr>
        <w:color w:val="17365D" w:themeColor="text2" w:themeShade="BF"/>
      </w:rPr>
      <w:instrText xml:space="preserve"> NUMPAGES  \* Arabic  \* MERGEFORMAT </w:instrText>
    </w:r>
    <w:r w:rsidRPr="00E34B00">
      <w:rPr>
        <w:color w:val="17365D" w:themeColor="text2" w:themeShade="BF"/>
      </w:rPr>
      <w:fldChar w:fldCharType="separate"/>
    </w:r>
    <w:r w:rsidRPr="00E34B00">
      <w:rPr>
        <w:noProof/>
        <w:color w:val="17365D" w:themeColor="text2" w:themeShade="BF"/>
      </w:rPr>
      <w:t>1</w:t>
    </w:r>
    <w:r w:rsidRPr="00E34B00">
      <w:rPr>
        <w:color w:val="17365D" w:themeColor="text2" w:themeShade="BF"/>
      </w:rPr>
      <w:fldChar w:fldCharType="end"/>
    </w:r>
  </w:p>
  <w:p w14:paraId="36D63DAC" w14:textId="77777777" w:rsidR="00A36225" w:rsidRDefault="00A362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DDEEF" w14:textId="77777777" w:rsidR="006D3B21" w:rsidRDefault="006D3B21">
      <w:pPr>
        <w:pStyle w:val="Footer"/>
        <w:rPr>
          <w:lang w:val="en-GB"/>
        </w:rPr>
      </w:pPr>
      <w:r>
        <w:rPr>
          <w:lang w:val="cs-CZ" w:eastAsia="cs-CZ"/>
        </w:rPr>
        <w:drawing>
          <wp:inline distT="0" distB="0" distL="0" distR="0" wp14:anchorId="0DDE3BE9" wp14:editId="21AD1F41">
            <wp:extent cx="563245" cy="22225"/>
            <wp:effectExtent l="0" t="0" r="0" b="0"/>
            <wp:docPr id="4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2D14D6C1" w14:textId="77777777" w:rsidR="006D3B21" w:rsidRDefault="006D3B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B29A" w14:textId="77777777" w:rsidR="004B2B2A" w:rsidRDefault="004B2B2A">
    <w:pPr>
      <w:pStyle w:val="Header"/>
      <w:tabs>
        <w:tab w:val="clear" w:pos="9356"/>
        <w:tab w:val="right" w:pos="912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C0B33" w14:textId="1EC67D4B" w:rsidR="004818C8" w:rsidRPr="004818C8" w:rsidRDefault="004818C8" w:rsidP="004818C8">
    <w:pPr>
      <w:pStyle w:val="Header"/>
      <w:jc w:val="right"/>
      <w:rPr>
        <w:i w:val="0"/>
        <w:iCs/>
      </w:rPr>
    </w:pPr>
    <w:r>
      <w:rPr>
        <w:i w:val="0"/>
        <w:iCs/>
        <w:sz w:val="20"/>
      </w:rPr>
      <w:drawing>
        <wp:inline distT="0" distB="0" distL="0" distR="0" wp14:anchorId="3FC170F3" wp14:editId="7B16F7C9">
          <wp:extent cx="847725" cy="967948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400" cy="974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D2D0EEEC"/>
    <w:lvl w:ilvl="0">
      <w:start w:val="1"/>
      <w:numFmt w:val="bullet"/>
      <w:pStyle w:val="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35DE56E4"/>
    <w:multiLevelType w:val="hybridMultilevel"/>
    <w:tmpl w:val="98C421E6"/>
    <w:lvl w:ilvl="0" w:tplc="45680E9A">
      <w:start w:val="1"/>
      <w:numFmt w:val="decimal"/>
      <w:pStyle w:val="reference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6205803"/>
    <w:multiLevelType w:val="multilevel"/>
    <w:tmpl w:val="E2A47066"/>
    <w:lvl w:ilvl="0">
      <w:start w:val="1"/>
      <w:numFmt w:val="decimal"/>
      <w:pStyle w:val="1st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2nd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rd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4th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6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7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0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9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0"/>
  </w:num>
  <w:num w:numId="17">
    <w:abstractNumId w:val="2"/>
  </w:num>
  <w:num w:numId="18">
    <w:abstractNumId w:val="6"/>
  </w:num>
  <w:num w:numId="19">
    <w:abstractNumId w:val="1"/>
  </w:num>
  <w:num w:numId="20">
    <w:abstractNumId w:val="4"/>
  </w:num>
  <w:num w:numId="21">
    <w:abstractNumId w:val="0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7"/>
  </w:num>
  <w:num w:numId="27">
    <w:abstractNumId w:val="8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PostScriptOverText/>
  <w:embedTrueTypeFonts/>
  <w:attachedTemplate r:id="rId1"/>
  <w:defaultTabStop w:val="720"/>
  <w:hyphenationZone w:val="425"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9"/>
    <w:rsid w:val="0000293F"/>
    <w:rsid w:val="000170C6"/>
    <w:rsid w:val="00074A3F"/>
    <w:rsid w:val="000B60E2"/>
    <w:rsid w:val="000E11DF"/>
    <w:rsid w:val="000E4DAB"/>
    <w:rsid w:val="00161724"/>
    <w:rsid w:val="001E246C"/>
    <w:rsid w:val="001E6850"/>
    <w:rsid w:val="002011D5"/>
    <w:rsid w:val="002639CC"/>
    <w:rsid w:val="0027470E"/>
    <w:rsid w:val="0029537C"/>
    <w:rsid w:val="002A542E"/>
    <w:rsid w:val="002E0ECD"/>
    <w:rsid w:val="002F73DE"/>
    <w:rsid w:val="00302074"/>
    <w:rsid w:val="0032590D"/>
    <w:rsid w:val="00333707"/>
    <w:rsid w:val="003430D3"/>
    <w:rsid w:val="003934C5"/>
    <w:rsid w:val="003B1AD2"/>
    <w:rsid w:val="003C579A"/>
    <w:rsid w:val="003E3638"/>
    <w:rsid w:val="003E724A"/>
    <w:rsid w:val="0042323C"/>
    <w:rsid w:val="004249A9"/>
    <w:rsid w:val="00450827"/>
    <w:rsid w:val="00477115"/>
    <w:rsid w:val="004818C8"/>
    <w:rsid w:val="004827D8"/>
    <w:rsid w:val="004A4800"/>
    <w:rsid w:val="004B2B2A"/>
    <w:rsid w:val="004D2DD0"/>
    <w:rsid w:val="004F5607"/>
    <w:rsid w:val="0050752D"/>
    <w:rsid w:val="00524AD8"/>
    <w:rsid w:val="00581F7E"/>
    <w:rsid w:val="005A1C80"/>
    <w:rsid w:val="006D3B21"/>
    <w:rsid w:val="007030A7"/>
    <w:rsid w:val="00727039"/>
    <w:rsid w:val="0076307A"/>
    <w:rsid w:val="00767144"/>
    <w:rsid w:val="007834AD"/>
    <w:rsid w:val="007E7EF7"/>
    <w:rsid w:val="007F5336"/>
    <w:rsid w:val="0087625A"/>
    <w:rsid w:val="00885904"/>
    <w:rsid w:val="00887DB6"/>
    <w:rsid w:val="008E349C"/>
    <w:rsid w:val="00914F2D"/>
    <w:rsid w:val="00921E13"/>
    <w:rsid w:val="009317DF"/>
    <w:rsid w:val="00957305"/>
    <w:rsid w:val="00963E32"/>
    <w:rsid w:val="00991DA2"/>
    <w:rsid w:val="009972D9"/>
    <w:rsid w:val="009B0F40"/>
    <w:rsid w:val="009D0FF4"/>
    <w:rsid w:val="009D3673"/>
    <w:rsid w:val="00A01029"/>
    <w:rsid w:val="00A36225"/>
    <w:rsid w:val="00A522DB"/>
    <w:rsid w:val="00A53E8B"/>
    <w:rsid w:val="00A75830"/>
    <w:rsid w:val="00AD4DE5"/>
    <w:rsid w:val="00AF00A4"/>
    <w:rsid w:val="00B030D4"/>
    <w:rsid w:val="00B116CA"/>
    <w:rsid w:val="00B33D70"/>
    <w:rsid w:val="00BA7537"/>
    <w:rsid w:val="00BC5285"/>
    <w:rsid w:val="00BC6401"/>
    <w:rsid w:val="00BE0172"/>
    <w:rsid w:val="00BE180A"/>
    <w:rsid w:val="00C522EE"/>
    <w:rsid w:val="00C60EEB"/>
    <w:rsid w:val="00C8165F"/>
    <w:rsid w:val="00C821DF"/>
    <w:rsid w:val="00D35601"/>
    <w:rsid w:val="00D62173"/>
    <w:rsid w:val="00D63BB3"/>
    <w:rsid w:val="00DA4DB8"/>
    <w:rsid w:val="00E000D7"/>
    <w:rsid w:val="00E34B00"/>
    <w:rsid w:val="00E36F1A"/>
    <w:rsid w:val="00E81230"/>
    <w:rsid w:val="00F00D09"/>
    <w:rsid w:val="00F16CA9"/>
    <w:rsid w:val="00F209CE"/>
    <w:rsid w:val="00F643F0"/>
    <w:rsid w:val="00F676AB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FBD048"/>
  <w15:docId w15:val="{2AFDADED-968C-43F6-8D2D-8791EEF1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1st-head">
    <w:name w:val="1st-head"/>
    <w:next w:val="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2nd-head">
    <w:name w:val="2nd-head"/>
    <w:next w:val="body-text"/>
    <w:rsid w:val="00F16CA9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3rd-head">
    <w:name w:val="3rd-head"/>
    <w:next w:val="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4th-head">
    <w:name w:val="4th-head"/>
    <w:next w:val="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abstract-head">
    <w:name w:val="abstract-head"/>
    <w:next w:val="Normal"/>
    <w:rsid w:val="00A75830"/>
    <w:pPr>
      <w:keepNext/>
      <w:suppressAutoHyphens/>
      <w:spacing w:before="240" w:after="220" w:line="220" w:lineRule="exact"/>
    </w:pPr>
    <w:rPr>
      <w:b/>
      <w:sz w:val="18"/>
      <w:lang w:val="en-US" w:eastAsia="en-US"/>
    </w:rPr>
  </w:style>
  <w:style w:type="paragraph" w:customStyle="1" w:styleId="abstract-text">
    <w:name w:val="abstract-text"/>
    <w:next w:val="Normal"/>
    <w:rsid w:val="00E000D7"/>
    <w:pPr>
      <w:spacing w:after="480" w:line="220" w:lineRule="exact"/>
      <w:contextualSpacing/>
      <w:jc w:val="both"/>
    </w:pPr>
    <w:rPr>
      <w:sz w:val="18"/>
      <w:lang w:val="en-US" w:eastAsia="en-US"/>
    </w:rPr>
  </w:style>
  <w:style w:type="paragraph" w:customStyle="1" w:styleId="acknowledgement">
    <w:name w:val="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63E32"/>
    <w:pPr>
      <w:spacing w:after="120"/>
    </w:pPr>
    <w:rPr>
      <w:sz w:val="16"/>
      <w:szCs w:val="16"/>
    </w:rPr>
  </w:style>
  <w:style w:type="paragraph" w:customStyle="1" w:styleId="Affiliation">
    <w:name w:val="Affiliation"/>
    <w:next w:val="abstract-head"/>
    <w:rsid w:val="00BC5285"/>
    <w:pPr>
      <w:suppressAutoHyphens/>
      <w:spacing w:line="200" w:lineRule="exact"/>
      <w:ind w:left="1134" w:right="1134"/>
      <w:jc w:val="center"/>
    </w:pPr>
    <w:rPr>
      <w:i/>
      <w:noProof/>
      <w:sz w:val="16"/>
      <w:lang w:val="en-US" w:eastAsia="en-US"/>
    </w:rPr>
  </w:style>
  <w:style w:type="paragraph" w:customStyle="1" w:styleId="appendixhead">
    <w:name w:val="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appendixsubhead">
    <w:name w:val="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Author">
    <w:name w:val="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body-text">
    <w:name w:val="body-text"/>
    <w:autoRedefine/>
    <w:rsid w:val="000170C6"/>
    <w:pPr>
      <w:spacing w:line="240" w:lineRule="atLeast"/>
      <w:ind w:firstLine="238"/>
      <w:jc w:val="both"/>
    </w:pPr>
    <w:rPr>
      <w:lang w:val="en-US" w:eastAsia="en-US"/>
    </w:rPr>
  </w:style>
  <w:style w:type="paragraph" w:customStyle="1" w:styleId="bulletlist">
    <w:name w:val="bulletlist"/>
    <w:basedOn w:val="body-text"/>
    <w:autoRedefine/>
    <w:rsid w:val="002011D5"/>
    <w:pPr>
      <w:numPr>
        <w:numId w:val="19"/>
      </w:numPr>
      <w:tabs>
        <w:tab w:val="left" w:pos="240"/>
      </w:tabs>
      <w:spacing w:after="240"/>
      <w:ind w:left="918" w:hanging="238"/>
      <w:contextualSpacing/>
      <w:jc w:val="left"/>
    </w:pPr>
  </w:style>
  <w:style w:type="paragraph" w:customStyle="1" w:styleId="Titulek1">
    <w:name w:val="Titulek1"/>
    <w:pPr>
      <w:keepLines/>
      <w:spacing w:before="200" w:after="240" w:line="200" w:lineRule="exact"/>
    </w:pPr>
    <w:rPr>
      <w:sz w:val="16"/>
      <w:lang w:val="en-US"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63E32"/>
    <w:rPr>
      <w:sz w:val="16"/>
      <w:szCs w:val="16"/>
      <w:lang w:val="en-GB" w:eastAsia="en-US"/>
    </w:rPr>
  </w:style>
  <w:style w:type="paragraph" w:customStyle="1" w:styleId="collaboration">
    <w:name w:val="collaboration"/>
    <w:basedOn w:val="Author"/>
    <w:pPr>
      <w:jc w:val="right"/>
    </w:pPr>
  </w:style>
  <w:style w:type="character" w:customStyle="1" w:styleId="kewords-head">
    <w:name w:val="kewords-head"/>
    <w:basedOn w:val="DefaultParagraphFont"/>
    <w:qFormat/>
    <w:rsid w:val="008E349C"/>
    <w:rPr>
      <w:b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D0FF4"/>
    <w:rPr>
      <w:color w:val="808080"/>
    </w:rPr>
  </w:style>
  <w:style w:type="paragraph" w:customStyle="1" w:styleId="equation">
    <w:name w:val="equation"/>
    <w:next w:val="body-text"/>
    <w:rsid w:val="009B0F40"/>
    <w:pPr>
      <w:tabs>
        <w:tab w:val="right" w:pos="4320"/>
        <w:tab w:val="right" w:pos="9120"/>
      </w:tabs>
      <w:spacing w:before="240" w:after="240" w:line="220" w:lineRule="exact"/>
      <w:ind w:left="482"/>
    </w:pPr>
    <w:rPr>
      <w:i/>
      <w:noProof/>
      <w:lang w:val="en-US" w:eastAsia="en-US"/>
    </w:rPr>
  </w:style>
  <w:style w:type="paragraph" w:customStyle="1" w:styleId="footnote">
    <w:name w:val="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keywords">
    <w:name w:val="keywords"/>
    <w:next w:val="Normal"/>
    <w:rsid w:val="00E000D7"/>
    <w:pPr>
      <w:spacing w:after="600" w:line="200" w:lineRule="exact"/>
    </w:pPr>
    <w:rPr>
      <w:noProof/>
      <w:sz w:val="16"/>
      <w:lang w:val="en-US" w:eastAsia="en-US"/>
    </w:rPr>
  </w:style>
  <w:style w:type="paragraph" w:customStyle="1" w:styleId="numlist">
    <w:name w:val="numlist"/>
    <w:basedOn w:val="body-text"/>
    <w:rsid w:val="00E000D7"/>
    <w:pPr>
      <w:numPr>
        <w:numId w:val="20"/>
      </w:numPr>
      <w:tabs>
        <w:tab w:val="left" w:pos="240"/>
      </w:tabs>
      <w:spacing w:after="240"/>
      <w:ind w:left="918" w:hanging="238"/>
      <w:contextualSpacing/>
      <w:jc w:val="left"/>
    </w:pPr>
  </w:style>
  <w:style w:type="paragraph" w:customStyle="1" w:styleId="reference">
    <w:name w:val="reference"/>
    <w:rsid w:val="009B0F40"/>
    <w:pPr>
      <w:numPr>
        <w:numId w:val="28"/>
      </w:num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reference-head">
    <w:name w:val="reference-head"/>
    <w:next w:val="reference"/>
    <w:rsid w:val="00A75830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table-text">
    <w:name w:val="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Nzev1">
    <w:name w:val="Název1"/>
    <w:next w:val="Author"/>
    <w:autoRedefine/>
    <w:rsid w:val="008E349C"/>
    <w:pPr>
      <w:suppressAutoHyphens/>
      <w:spacing w:after="240" w:line="400" w:lineRule="exact"/>
      <w:jc w:val="center"/>
    </w:pPr>
    <w:rPr>
      <w:b/>
      <w:sz w:val="34"/>
      <w:lang w:val="en-US" w:eastAsia="en-US"/>
    </w:rPr>
  </w:style>
  <w:style w:type="character" w:styleId="EndnoteReference">
    <w:name w:val="endnote reference"/>
    <w:semiHidden/>
    <w:rPr>
      <w:vertAlign w:val="superscript"/>
    </w:rPr>
  </w:style>
  <w:style w:type="paragraph" w:styleId="Header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Footer">
    <w:name w:val="footer"/>
    <w:basedOn w:val="Header"/>
    <w:semiHidden/>
    <w:pPr>
      <w:tabs>
        <w:tab w:val="right" w:pos="10080"/>
      </w:tabs>
    </w:pPr>
    <w:rPr>
      <w:i w:val="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rFonts w:ascii="Univers" w:hAnsi="Univers"/>
    </w:rPr>
  </w:style>
  <w:style w:type="character" w:styleId="Hyperlink">
    <w:name w:val="Hyperlink"/>
    <w:semiHidden/>
    <w:rPr>
      <w:color w:val="auto"/>
      <w:sz w:val="16"/>
      <w:u w:val="none"/>
    </w:rPr>
  </w:style>
  <w:style w:type="character" w:styleId="PageNumber">
    <w:name w:val="page number"/>
    <w:semiHidden/>
    <w:rPr>
      <w:sz w:val="16"/>
    </w:rPr>
  </w:style>
  <w:style w:type="paragraph" w:styleId="PlainText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5th-head">
    <w:name w:val="5th-head"/>
    <w:next w:val="body-text"/>
    <w:pPr>
      <w:keepNext/>
      <w:suppressAutoHyphens/>
      <w:spacing w:line="240" w:lineRule="exact"/>
    </w:pPr>
    <w:rPr>
      <w:i/>
      <w:lang w:val="en-US" w:eastAsia="en-US"/>
    </w:rPr>
  </w:style>
  <w:style w:type="character" w:styleId="FollowedHyperlink">
    <w:name w:val="FollowedHyperlink"/>
    <w:semiHidden/>
    <w:rPr>
      <w:color w:val="800080"/>
      <w:u w:val="single"/>
    </w:rPr>
  </w:style>
  <w:style w:type="paragraph" w:styleId="BodyTextIndent">
    <w:name w:val="Body Text Indent"/>
    <w:basedOn w:val="Normal"/>
    <w:semiHidden/>
    <w:pPr>
      <w:ind w:firstLine="240"/>
    </w:pPr>
    <w:rPr>
      <w:lang w:val="en-U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ListParagraph">
    <w:name w:val="List Paragraph"/>
    <w:basedOn w:val="Normal"/>
    <w:uiPriority w:val="34"/>
    <w:qFormat/>
    <w:rsid w:val="004249A9"/>
    <w:pPr>
      <w:ind w:left="720"/>
      <w:contextualSpacing/>
    </w:pPr>
  </w:style>
  <w:style w:type="table" w:styleId="TableGrid">
    <w:name w:val="Table Grid"/>
    <w:basedOn w:val="TableNormal"/>
    <w:uiPriority w:val="59"/>
    <w:rsid w:val="000B6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6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\Documents\GitHub\AREA44\magiklib\word\one_column\one_column.dotx" TargetMode="Externa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one_column.dotx</Template>
  <TotalTime>37</TotalTime>
  <Pages>3</Pages>
  <Words>668</Words>
  <Characters>3814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3" baseType="lpstr">
      <vt:lpstr/>
      <vt:lpstr/>
      <vt:lpstr>Article</vt:lpstr>
    </vt:vector>
  </TitlesOfParts>
  <Company/>
  <LinksUpToDate>false</LinksUpToDate>
  <CharactersWithSpaces>4474</CharactersWithSpaces>
  <SharedDoc>false</SharedDoc>
  <HLinks>
    <vt:vector size="12" baseType="variant">
      <vt:variant>
        <vt:i4>6291561</vt:i4>
      </vt:variant>
      <vt:variant>
        <vt:i4>0</vt:i4>
      </vt:variant>
      <vt:variant>
        <vt:i4>0</vt:i4>
      </vt:variant>
      <vt:variant>
        <vt:i4>5</vt:i4>
      </vt:variant>
      <vt:variant>
        <vt:lpwstr>http://www.elsevier.com/wps/find/authorsview.authors/authorartworkinstructions</vt:lpwstr>
      </vt:variant>
      <vt:variant>
        <vt:lpwstr/>
      </vt:variant>
      <vt:variant>
        <vt:i4>4456460</vt:i4>
      </vt:variant>
      <vt:variant>
        <vt:i4>16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Long Nhat Nguyen</dc:creator>
  <cp:lastModifiedBy>Long Nhat Nguyen</cp:lastModifiedBy>
  <cp:revision>19</cp:revision>
  <cp:lastPrinted>2010-10-20T13:28:00Z</cp:lastPrinted>
  <dcterms:created xsi:type="dcterms:W3CDTF">2021-06-16T10:23:00Z</dcterms:created>
  <dcterms:modified xsi:type="dcterms:W3CDTF">2021-06-16T11:14:00Z</dcterms:modified>
</cp:coreProperties>
</file>